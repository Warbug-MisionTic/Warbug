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B18D" w14:textId="56E0F859" w:rsidR="00275260" w:rsidRPr="007B4C30" w:rsidRDefault="00F174EE" w:rsidP="00D53571">
      <w:pPr>
        <w:pStyle w:val="Ttulo1"/>
        <w:rPr>
          <w:rFonts w:ascii="Corbel" w:hAnsi="Corbel"/>
          <w:sz w:val="36"/>
        </w:rPr>
      </w:pPr>
      <w:r>
        <w:rPr>
          <w:rFonts w:ascii="Corbel" w:hAnsi="Corbel"/>
          <w:sz w:val="40"/>
        </w:rPr>
        <w:t>ACTA DE REUNÍON</w:t>
      </w:r>
    </w:p>
    <w:p w14:paraId="503FC6E7" w14:textId="33F41AF9" w:rsidR="00F174EE" w:rsidRDefault="00F174EE" w:rsidP="002C7BE4">
      <w:pPr>
        <w:pStyle w:val="Listaconnmeros"/>
        <w:spacing w:after="0"/>
      </w:pPr>
      <w:r>
        <w:t>Verificación de asistentes</w:t>
      </w:r>
    </w:p>
    <w:p w14:paraId="39BE5FC3" w14:textId="3BDEC0A3" w:rsidR="00F174EE" w:rsidRDefault="00F174EE" w:rsidP="002C7BE4">
      <w:pPr>
        <w:pStyle w:val="Listaconnmeros"/>
        <w:spacing w:after="0"/>
      </w:pPr>
      <w:r>
        <w:t>Validación de actividades semana 1:</w:t>
      </w:r>
    </w:p>
    <w:p w14:paraId="576C9F7E" w14:textId="52D90FF3" w:rsidR="00F174EE" w:rsidRDefault="00F174EE" w:rsidP="002C7BE4">
      <w:pPr>
        <w:pStyle w:val="Listaconnmeros"/>
        <w:spacing w:after="0"/>
      </w:pPr>
      <w:r>
        <w:t xml:space="preserve">Recursos para el manejo de agenda, </w:t>
      </w:r>
      <w:proofErr w:type="spellStart"/>
      <w:r>
        <w:t>planing</w:t>
      </w:r>
      <w:proofErr w:type="spellEnd"/>
      <w:r>
        <w:t xml:space="preserve">, actividades, tareas. </w:t>
      </w:r>
    </w:p>
    <w:p w14:paraId="7D2F94F0" w14:textId="0BF842CE" w:rsidR="00F174EE" w:rsidRDefault="00F174EE" w:rsidP="002C7BE4">
      <w:pPr>
        <w:pStyle w:val="Listaconnmeros"/>
        <w:spacing w:after="0"/>
      </w:pPr>
      <w:r>
        <w:t>Validación de roles acorde a proyecto</w:t>
      </w:r>
    </w:p>
    <w:p w14:paraId="2571B82B" w14:textId="235BBCAA" w:rsidR="00F174EE" w:rsidRDefault="00F174EE" w:rsidP="002C7BE4">
      <w:pPr>
        <w:pStyle w:val="Listaconnmeros"/>
        <w:spacing w:after="0"/>
      </w:pPr>
      <w:r>
        <w:t>Fortalezas del equipo (participantes)</w:t>
      </w:r>
    </w:p>
    <w:p w14:paraId="11618BE5" w14:textId="7E71CBE3" w:rsidR="00F174EE" w:rsidRDefault="00F174EE" w:rsidP="002C7BE4">
      <w:pPr>
        <w:pStyle w:val="Listaconnmeros"/>
        <w:spacing w:after="0"/>
      </w:pPr>
      <w:r>
        <w:t>Capacitación de Git y GitHub (Diego Fernando Gaitán)</w:t>
      </w:r>
    </w:p>
    <w:p w14:paraId="16B32290" w14:textId="6EA7B92D" w:rsidR="00F174EE" w:rsidRDefault="00F174EE" w:rsidP="002C7BE4">
      <w:pPr>
        <w:pStyle w:val="Listaconnmeros"/>
        <w:spacing w:after="0"/>
      </w:pPr>
      <w:r>
        <w:t xml:space="preserve">Definir disponibilidad de equipo para </w:t>
      </w:r>
      <w:proofErr w:type="spellStart"/>
      <w:r>
        <w:t>planing</w:t>
      </w:r>
      <w:proofErr w:type="spellEnd"/>
      <w:r>
        <w:t xml:space="preserve"> de reuniones</w:t>
      </w:r>
      <w:r>
        <w:t>.</w:t>
      </w:r>
    </w:p>
    <w:p w14:paraId="7141B917" w14:textId="7CCAC0F8" w:rsidR="00F174EE" w:rsidRDefault="00F174EE" w:rsidP="002C7BE4">
      <w:pPr>
        <w:pStyle w:val="Listaconnmeros"/>
        <w:spacing w:after="0"/>
      </w:pPr>
      <w:r>
        <w:t>Definir o establecer tareas por integrante</w:t>
      </w:r>
    </w:p>
    <w:p w14:paraId="1BC38BA9" w14:textId="2A874B2D" w:rsidR="00FE3951" w:rsidRDefault="00F174EE" w:rsidP="002C7BE4">
      <w:pPr>
        <w:pStyle w:val="Listaconnmeros"/>
        <w:spacing w:after="0"/>
      </w:pPr>
      <w:r>
        <w:t>Definir hora y fecha de próxima reunión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523"/>
        <w:gridCol w:w="6"/>
        <w:gridCol w:w="6"/>
        <w:gridCol w:w="211"/>
      </w:tblGrid>
      <w:tr w:rsidR="00462B4D" w:rsidRPr="00462B4D" w14:paraId="7027D875" w14:textId="77777777" w:rsidTr="0083239D">
        <w:trPr>
          <w:trHeight w:val="459"/>
        </w:trPr>
        <w:tc>
          <w:tcPr>
            <w:tcW w:w="992" w:type="pct"/>
            <w:tcBorders>
              <w:top w:val="single" w:sz="18" w:space="0" w:color="9A4168" w:themeColor="accent3" w:themeShade="BF"/>
            </w:tcBorders>
            <w:vAlign w:val="center"/>
          </w:tcPr>
          <w:p w14:paraId="37D185A6" w14:textId="693EBB10" w:rsidR="00FE3951" w:rsidRPr="00462B4D" w:rsidRDefault="00FE3951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</w:p>
        </w:tc>
        <w:tc>
          <w:tcPr>
            <w:tcW w:w="899" w:type="pct"/>
            <w:tcBorders>
              <w:top w:val="single" w:sz="18" w:space="0" w:color="9A4168" w:themeColor="accent3" w:themeShade="BF"/>
            </w:tcBorders>
            <w:vAlign w:val="center"/>
          </w:tcPr>
          <w:p w14:paraId="7C00F992" w14:textId="7FA49D98" w:rsidR="00FE3951" w:rsidRPr="00462B4D" w:rsidRDefault="00FE3951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</w:p>
        </w:tc>
        <w:tc>
          <w:tcPr>
            <w:tcW w:w="873" w:type="pct"/>
            <w:tcBorders>
              <w:top w:val="single" w:sz="18" w:space="0" w:color="9A4168" w:themeColor="accent3" w:themeShade="BF"/>
            </w:tcBorders>
            <w:vAlign w:val="center"/>
          </w:tcPr>
          <w:p w14:paraId="4C734A7A" w14:textId="0FE92E5F" w:rsidR="00FE3951" w:rsidRPr="00462B4D" w:rsidRDefault="00FE3951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</w:p>
        </w:tc>
        <w:tc>
          <w:tcPr>
            <w:tcW w:w="2236" w:type="pct"/>
            <w:tcBorders>
              <w:top w:val="single" w:sz="18" w:space="0" w:color="9A4168" w:themeColor="accent3" w:themeShade="BF"/>
            </w:tcBorders>
            <w:vAlign w:val="center"/>
          </w:tcPr>
          <w:p w14:paraId="7DFD0EA5" w14:textId="6BAABB88" w:rsidR="00FE3951" w:rsidRPr="00462B4D" w:rsidRDefault="00FE3951" w:rsidP="00F174EE">
            <w:pPr>
              <w:pStyle w:val="Ttulo2"/>
              <w:spacing w:before="60"/>
              <w:rPr>
                <w:color w:val="9A4168" w:themeColor="accent3" w:themeShade="BF"/>
              </w:rPr>
            </w:pPr>
          </w:p>
        </w:tc>
      </w:tr>
      <w:tr w:rsidR="00FE3951" w:rsidRPr="00FE3951" w14:paraId="421DD4D0" w14:textId="77777777" w:rsidTr="0083239D">
        <w:trPr>
          <w:trHeight w:val="288"/>
        </w:trPr>
        <w:tc>
          <w:tcPr>
            <w:tcW w:w="992" w:type="pct"/>
          </w:tcPr>
          <w:tbl>
            <w:tblPr>
              <w:tblStyle w:val="Tablaconcuadrcula"/>
              <w:tblW w:w="9513" w:type="dxa"/>
              <w:tblLook w:val="04A0" w:firstRow="1" w:lastRow="0" w:firstColumn="1" w:lastColumn="0" w:noHBand="0" w:noVBand="1"/>
            </w:tblPr>
            <w:tblGrid>
              <w:gridCol w:w="1524"/>
              <w:gridCol w:w="2022"/>
              <w:gridCol w:w="2635"/>
              <w:gridCol w:w="1666"/>
              <w:gridCol w:w="1666"/>
            </w:tblGrid>
            <w:tr w:rsidR="00511B57" w:rsidRPr="002C7BE4" w14:paraId="61BE07E1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2D56DAEB" w14:textId="71BAE357" w:rsidR="00F174EE" w:rsidRPr="002C7BE4" w:rsidRDefault="00511B57" w:rsidP="00511B57">
                  <w:pPr>
                    <w:pStyle w:val="Descripcindelartculo"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 w:rsidRPr="002C7BE4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Semana</w:t>
                  </w:r>
                </w:p>
              </w:tc>
              <w:tc>
                <w:tcPr>
                  <w:tcW w:w="2022" w:type="dxa"/>
                </w:tcPr>
                <w:p w14:paraId="78192AEE" w14:textId="54568B35" w:rsidR="00F174EE" w:rsidRPr="002C7BE4" w:rsidRDefault="00F174EE" w:rsidP="00511B57">
                  <w:pPr>
                    <w:pStyle w:val="Descripcindelartculo"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 w:rsidRPr="002C7BE4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Acciones</w:t>
                  </w:r>
                </w:p>
              </w:tc>
              <w:tc>
                <w:tcPr>
                  <w:tcW w:w="2635" w:type="dxa"/>
                </w:tcPr>
                <w:p w14:paraId="7890EA30" w14:textId="7002A8FA" w:rsidR="00F174EE" w:rsidRPr="002C7BE4" w:rsidRDefault="00F174EE" w:rsidP="00511B57">
                  <w:pPr>
                    <w:pStyle w:val="Descripcindelartculo"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 w:rsidRPr="002C7BE4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Miembros</w:t>
                  </w:r>
                </w:p>
              </w:tc>
              <w:tc>
                <w:tcPr>
                  <w:tcW w:w="1666" w:type="dxa"/>
                </w:tcPr>
                <w:p w14:paraId="6A752BD8" w14:textId="46C69E1A" w:rsidR="00F174EE" w:rsidRPr="002C7BE4" w:rsidRDefault="00F174EE" w:rsidP="00511B57">
                  <w:pPr>
                    <w:pStyle w:val="Descripcindelartculo"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 w:rsidRPr="002C7BE4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Fecha inicio</w:t>
                  </w:r>
                </w:p>
              </w:tc>
              <w:tc>
                <w:tcPr>
                  <w:tcW w:w="1666" w:type="dxa"/>
                </w:tcPr>
                <w:p w14:paraId="2C1FF9C7" w14:textId="11F74572" w:rsidR="00F174EE" w:rsidRPr="002C7BE4" w:rsidRDefault="00F174EE" w:rsidP="00511B57">
                  <w:pPr>
                    <w:pStyle w:val="Descripcindelartculo"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 w:rsidRPr="002C7BE4"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Fecha Final</w:t>
                  </w:r>
                </w:p>
              </w:tc>
            </w:tr>
            <w:tr w:rsidR="00511B57" w:rsidRPr="002C7BE4" w14:paraId="23872CA2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478D23F2" w14:textId="562FEE1F" w:rsidR="00F174EE" w:rsidRPr="002C7BE4" w:rsidRDefault="00F174EE" w:rsidP="00511B57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2022" w:type="dxa"/>
                </w:tcPr>
                <w:p w14:paraId="0CA8C6D2" w14:textId="74D8DCE1" w:rsidR="00F174EE" w:rsidRPr="002C7BE4" w:rsidRDefault="00511B57" w:rsidP="00FE3951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Se proyectan reuniones para la semana 1 y 2 inicialmente los días lunes a las 6 pm y los viernes a las 7 pm</w:t>
                  </w:r>
                </w:p>
              </w:tc>
              <w:tc>
                <w:tcPr>
                  <w:tcW w:w="2635" w:type="dxa"/>
                </w:tcPr>
                <w:p w14:paraId="2CAB0E9A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</w:p>
                <w:p w14:paraId="395BE703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</w:p>
                <w:p w14:paraId="15BA395B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</w:p>
                <w:p w14:paraId="243714AD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</w:p>
                <w:p w14:paraId="41E019D7" w14:textId="702108A9" w:rsidR="00F174EE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 Jiménez</w:t>
                  </w:r>
                </w:p>
              </w:tc>
              <w:tc>
                <w:tcPr>
                  <w:tcW w:w="1666" w:type="dxa"/>
                </w:tcPr>
                <w:p w14:paraId="4D4C25BF" w14:textId="3CD819A9" w:rsidR="00F174EE" w:rsidRPr="002C7BE4" w:rsidRDefault="00511B57" w:rsidP="00FE3951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10/08/2022</w:t>
                  </w:r>
                </w:p>
              </w:tc>
              <w:tc>
                <w:tcPr>
                  <w:tcW w:w="1666" w:type="dxa"/>
                </w:tcPr>
                <w:p w14:paraId="7D50E5A7" w14:textId="18EA1AC4" w:rsidR="00F174EE" w:rsidRPr="002C7BE4" w:rsidRDefault="00511B57" w:rsidP="00FE3951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19/08/2022</w:t>
                  </w:r>
                </w:p>
              </w:tc>
            </w:tr>
            <w:tr w:rsidR="00511B57" w:rsidRPr="002C7BE4" w14:paraId="4FCFB0B9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2E0A6FA6" w14:textId="5BC78FCB" w:rsidR="00511B57" w:rsidRPr="002C7BE4" w:rsidRDefault="00511B57" w:rsidP="00511B57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022" w:type="dxa"/>
                </w:tcPr>
                <w:p w14:paraId="6169FE3C" w14:textId="7F0AEA68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Reportes diarios en el grupo de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WhasApp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acerca de las actividades, tareas asignadas y/o novedades.</w:t>
                  </w:r>
                </w:p>
              </w:tc>
              <w:tc>
                <w:tcPr>
                  <w:tcW w:w="2635" w:type="dxa"/>
                </w:tcPr>
                <w:p w14:paraId="4DA55626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</w:p>
                <w:p w14:paraId="5AE6E152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</w:p>
                <w:p w14:paraId="665EE7BF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</w:p>
                <w:p w14:paraId="61ED65DF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</w:p>
                <w:p w14:paraId="3A4B26DA" w14:textId="6B6A13E5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 Jiménez</w:t>
                  </w:r>
                </w:p>
              </w:tc>
              <w:tc>
                <w:tcPr>
                  <w:tcW w:w="1666" w:type="dxa"/>
                </w:tcPr>
                <w:p w14:paraId="701E57FA" w14:textId="6D543192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10/08/2022</w:t>
                  </w:r>
                </w:p>
              </w:tc>
              <w:tc>
                <w:tcPr>
                  <w:tcW w:w="1666" w:type="dxa"/>
                </w:tcPr>
                <w:p w14:paraId="57220968" w14:textId="172A9295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Hasta finalizar ciclo 3</w:t>
                  </w:r>
                </w:p>
              </w:tc>
            </w:tr>
            <w:tr w:rsidR="00511B57" w:rsidRPr="002C7BE4" w14:paraId="344495F4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10DF014A" w14:textId="57461EF1" w:rsidR="00511B57" w:rsidRPr="002C7BE4" w:rsidRDefault="00511B57" w:rsidP="00511B57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2022" w:type="dxa"/>
                </w:tcPr>
                <w:p w14:paraId="56413392" w14:textId="56F60ED6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Revisión de enfoque de rol por cada miembro asignado. Validar sus obligaciones, </w:t>
                  </w:r>
                  <w:r w:rsidRPr="002C7BE4">
                    <w:rPr>
                      <w:sz w:val="22"/>
                      <w:szCs w:val="22"/>
                    </w:rPr>
                    <w:lastRenderedPageBreak/>
                    <w:t xml:space="preserve">tareas dentro del proyecto y entregables. Socializar en próxima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reuníon</w:t>
                  </w:r>
                  <w:proofErr w:type="spellEnd"/>
                </w:p>
              </w:tc>
              <w:tc>
                <w:tcPr>
                  <w:tcW w:w="2635" w:type="dxa"/>
                </w:tcPr>
                <w:p w14:paraId="794FAF0D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lastRenderedPageBreak/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</w:p>
                <w:p w14:paraId="00FB87BA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</w:p>
                <w:p w14:paraId="4C92A3BD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lastRenderedPageBreak/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</w:p>
                <w:p w14:paraId="30A07A34" w14:textId="77777777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</w:p>
                <w:p w14:paraId="1E645104" w14:textId="177CFB74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 Jiménez</w:t>
                  </w:r>
                </w:p>
              </w:tc>
              <w:tc>
                <w:tcPr>
                  <w:tcW w:w="1666" w:type="dxa"/>
                </w:tcPr>
                <w:p w14:paraId="0984CC4A" w14:textId="04C0DAF5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lastRenderedPageBreak/>
                    <w:t>11/08/2022</w:t>
                  </w:r>
                </w:p>
              </w:tc>
              <w:tc>
                <w:tcPr>
                  <w:tcW w:w="1666" w:type="dxa"/>
                </w:tcPr>
                <w:p w14:paraId="469DF173" w14:textId="3A995CF4" w:rsidR="00511B57" w:rsidRPr="002C7BE4" w:rsidRDefault="00511B57" w:rsidP="00511B57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12/08/2022</w:t>
                  </w:r>
                </w:p>
              </w:tc>
            </w:tr>
            <w:tr w:rsidR="002C7BE4" w:rsidRPr="002C7BE4" w14:paraId="19F40B3D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46AD85E8" w14:textId="288FD37C" w:rsidR="002C7BE4" w:rsidRPr="002C7BE4" w:rsidRDefault="002C7BE4" w:rsidP="002C7BE4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2022" w:type="dxa"/>
                </w:tcPr>
                <w:p w14:paraId="09F6DCB1" w14:textId="611E7F01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Documentación de cada uno de los miembros del equipo respecto al proyecto propuesto para el ciclo 3 con fines de proyectar y planificar cada una de las etapas del proyecto. </w:t>
                  </w:r>
                </w:p>
              </w:tc>
              <w:tc>
                <w:tcPr>
                  <w:tcW w:w="2635" w:type="dxa"/>
                </w:tcPr>
                <w:p w14:paraId="567827DC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</w:p>
                <w:p w14:paraId="5A9DF3D8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</w:p>
                <w:p w14:paraId="78A085E6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</w:p>
                <w:p w14:paraId="413DBFFE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</w:p>
                <w:p w14:paraId="5E7D29BF" w14:textId="78FB3B6D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</w:t>
                  </w:r>
                </w:p>
              </w:tc>
              <w:tc>
                <w:tcPr>
                  <w:tcW w:w="1666" w:type="dxa"/>
                </w:tcPr>
                <w:p w14:paraId="02B76E1D" w14:textId="0916EAF9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11/08/2022</w:t>
                  </w:r>
                </w:p>
              </w:tc>
              <w:tc>
                <w:tcPr>
                  <w:tcW w:w="1666" w:type="dxa"/>
                </w:tcPr>
                <w:p w14:paraId="52080D53" w14:textId="5E44F66D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</w:t>
                  </w:r>
                  <w:r w:rsidRPr="002C7BE4">
                    <w:rPr>
                      <w:sz w:val="22"/>
                      <w:szCs w:val="22"/>
                    </w:rPr>
                    <w:t>9</w:t>
                  </w:r>
                  <w:r w:rsidRPr="002C7BE4">
                    <w:rPr>
                      <w:sz w:val="22"/>
                      <w:szCs w:val="22"/>
                    </w:rPr>
                    <w:t>/08/2022</w:t>
                  </w:r>
                </w:p>
              </w:tc>
            </w:tr>
            <w:tr w:rsidR="002C7BE4" w:rsidRPr="002C7BE4" w14:paraId="203F786D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194AD9C7" w14:textId="3DFBC02B" w:rsidR="002C7BE4" w:rsidRPr="002C7BE4" w:rsidRDefault="002C7BE4" w:rsidP="002C7BE4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2022" w:type="dxa"/>
                </w:tcPr>
                <w:p w14:paraId="6791688E" w14:textId="44085746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Investigar y probar herramientas de planificación para llevar control de las actividades del proyecto (Trello, Jira).</w:t>
                  </w:r>
                </w:p>
              </w:tc>
              <w:tc>
                <w:tcPr>
                  <w:tcW w:w="2635" w:type="dxa"/>
                </w:tcPr>
                <w:p w14:paraId="2D805B8B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</w:p>
                <w:p w14:paraId="3044A5CF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</w:p>
                <w:p w14:paraId="5499C685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</w:p>
                <w:p w14:paraId="2A61D1BB" w14:textId="77777777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</w:p>
                <w:p w14:paraId="5064F171" w14:textId="05B7BE9D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</w:t>
                  </w:r>
                </w:p>
              </w:tc>
              <w:tc>
                <w:tcPr>
                  <w:tcW w:w="1666" w:type="dxa"/>
                </w:tcPr>
                <w:p w14:paraId="4B8F5E6E" w14:textId="7518520B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11/08/2022</w:t>
                  </w:r>
                </w:p>
              </w:tc>
              <w:tc>
                <w:tcPr>
                  <w:tcW w:w="1666" w:type="dxa"/>
                </w:tcPr>
                <w:p w14:paraId="56268EC1" w14:textId="41105500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19/08/2022</w:t>
                  </w:r>
                </w:p>
              </w:tc>
            </w:tr>
            <w:tr w:rsidR="002C7BE4" w:rsidRPr="002C7BE4" w14:paraId="3F74958E" w14:textId="77777777" w:rsidTr="002C7BE4">
              <w:trPr>
                <w:trHeight w:val="371"/>
              </w:trPr>
              <w:tc>
                <w:tcPr>
                  <w:tcW w:w="1524" w:type="dxa"/>
                </w:tcPr>
                <w:p w14:paraId="49A9F528" w14:textId="4B6E137D" w:rsidR="002C7BE4" w:rsidRPr="002C7BE4" w:rsidRDefault="002C7BE4" w:rsidP="002C7BE4">
                  <w:pPr>
                    <w:pStyle w:val="Descripcindelartculo"/>
                    <w:jc w:val="center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2022" w:type="dxa"/>
                </w:tcPr>
                <w:p w14:paraId="182EEB81" w14:textId="25659E6B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Asignación de roles del equipo</w:t>
                  </w:r>
                </w:p>
              </w:tc>
              <w:tc>
                <w:tcPr>
                  <w:tcW w:w="2635" w:type="dxa"/>
                </w:tcPr>
                <w:p w14:paraId="016491E9" w14:textId="16DA5FE0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 xml:space="preserve">Diego Fernando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Gaitan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Avella</w:t>
                  </w:r>
                  <w:r w:rsidRPr="002C7BE4">
                    <w:rPr>
                      <w:sz w:val="22"/>
                      <w:szCs w:val="22"/>
                    </w:rPr>
                    <w:t xml:space="preserve">: </w:t>
                  </w:r>
                  <w:r w:rsidRPr="002C7BE4">
                    <w:rPr>
                      <w:b/>
                      <w:bCs/>
                      <w:sz w:val="22"/>
                      <w:szCs w:val="22"/>
                    </w:rPr>
                    <w:t>Desarrollador</w:t>
                  </w:r>
                </w:p>
                <w:p w14:paraId="0A3E3EB0" w14:textId="602EAD92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Mauricio Alvarez Heredia</w:t>
                  </w:r>
                  <w:r w:rsidRPr="002C7BE4">
                    <w:rPr>
                      <w:sz w:val="22"/>
                      <w:szCs w:val="22"/>
                    </w:rPr>
                    <w:t xml:space="preserve">: </w:t>
                  </w:r>
                  <w:r w:rsidRPr="002C7BE4">
                    <w:rPr>
                      <w:b/>
                      <w:bCs/>
                      <w:sz w:val="22"/>
                      <w:szCs w:val="22"/>
                    </w:rPr>
                    <w:t>Administrador de BD</w:t>
                  </w:r>
                </w:p>
                <w:p w14:paraId="10F78B68" w14:textId="5AA365DF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proofErr w:type="spellStart"/>
                  <w:r w:rsidRPr="002C7BE4">
                    <w:rPr>
                      <w:sz w:val="22"/>
                      <w:szCs w:val="22"/>
                    </w:rPr>
                    <w:t>Sebastian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Gutierrez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Perez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: </w:t>
                  </w:r>
                  <w:proofErr w:type="spellStart"/>
                  <w:r w:rsidRPr="002C7BE4">
                    <w:rPr>
                      <w:b/>
                      <w:bCs/>
                      <w:sz w:val="22"/>
                      <w:szCs w:val="22"/>
                    </w:rPr>
                    <w:t>Product</w:t>
                  </w:r>
                  <w:proofErr w:type="spellEnd"/>
                  <w:r w:rsidRPr="002C7BE4"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b/>
                      <w:bCs/>
                      <w:sz w:val="22"/>
                      <w:szCs w:val="22"/>
                    </w:rPr>
                    <w:t>Owner</w:t>
                  </w:r>
                  <w:proofErr w:type="spellEnd"/>
                </w:p>
                <w:p w14:paraId="03ABCCDE" w14:textId="551DCA34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Glenda Lisseth Triviño</w:t>
                  </w:r>
                  <w:r w:rsidRPr="002C7BE4">
                    <w:rPr>
                      <w:sz w:val="22"/>
                      <w:szCs w:val="22"/>
                    </w:rPr>
                    <w:t xml:space="preserve">: </w:t>
                  </w:r>
                  <w:r w:rsidRPr="002C7BE4">
                    <w:rPr>
                      <w:b/>
                      <w:bCs/>
                      <w:sz w:val="22"/>
                      <w:szCs w:val="22"/>
                    </w:rPr>
                    <w:t>Scrum Master</w:t>
                  </w:r>
                </w:p>
                <w:p w14:paraId="5B0D83E3" w14:textId="2DB03B24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Juan Diego</w:t>
                  </w:r>
                  <w:r w:rsidRPr="002C7BE4">
                    <w:rPr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2C7BE4">
                    <w:rPr>
                      <w:sz w:val="22"/>
                      <w:szCs w:val="22"/>
                    </w:rPr>
                    <w:t>Jimenez</w:t>
                  </w:r>
                  <w:proofErr w:type="spellEnd"/>
                  <w:r w:rsidRPr="002C7BE4">
                    <w:rPr>
                      <w:sz w:val="22"/>
                      <w:szCs w:val="22"/>
                    </w:rPr>
                    <w:t xml:space="preserve">: </w:t>
                  </w:r>
                  <w:r w:rsidRPr="002C7BE4">
                    <w:rPr>
                      <w:b/>
                      <w:bCs/>
                      <w:sz w:val="22"/>
                      <w:szCs w:val="22"/>
                    </w:rPr>
                    <w:t>Analista</w:t>
                  </w:r>
                </w:p>
              </w:tc>
              <w:tc>
                <w:tcPr>
                  <w:tcW w:w="1666" w:type="dxa"/>
                </w:tcPr>
                <w:p w14:paraId="30897501" w14:textId="673B8D43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10/08/2022</w:t>
                  </w:r>
                </w:p>
              </w:tc>
              <w:tc>
                <w:tcPr>
                  <w:tcW w:w="1666" w:type="dxa"/>
                </w:tcPr>
                <w:p w14:paraId="245A8387" w14:textId="72A73BBF" w:rsidR="002C7BE4" w:rsidRPr="002C7BE4" w:rsidRDefault="002C7BE4" w:rsidP="002C7BE4">
                  <w:pPr>
                    <w:pStyle w:val="Descripcindelartculo"/>
                    <w:rPr>
                      <w:sz w:val="22"/>
                      <w:szCs w:val="22"/>
                    </w:rPr>
                  </w:pPr>
                  <w:r w:rsidRPr="002C7BE4">
                    <w:rPr>
                      <w:sz w:val="22"/>
                      <w:szCs w:val="22"/>
                    </w:rPr>
                    <w:t>Hasta finalizar ciclo 3</w:t>
                  </w:r>
                </w:p>
              </w:tc>
            </w:tr>
          </w:tbl>
          <w:p w14:paraId="43A7FEE8" w14:textId="00D737B5" w:rsidR="00FE3951" w:rsidRPr="002C7BE4" w:rsidRDefault="00FE3951" w:rsidP="00FE3951">
            <w:pPr>
              <w:pStyle w:val="Descripcindelartculo"/>
              <w:rPr>
                <w:sz w:val="22"/>
                <w:szCs w:val="22"/>
              </w:rPr>
            </w:pPr>
          </w:p>
        </w:tc>
        <w:tc>
          <w:tcPr>
            <w:tcW w:w="899" w:type="pct"/>
          </w:tcPr>
          <w:p w14:paraId="1EEAF49B" w14:textId="0978FEE9" w:rsidR="00FE3951" w:rsidRPr="00FE3951" w:rsidRDefault="00FE3951" w:rsidP="00FE3951">
            <w:pPr>
              <w:pStyle w:val="Descripcindelartculo"/>
            </w:pPr>
          </w:p>
        </w:tc>
        <w:tc>
          <w:tcPr>
            <w:tcW w:w="873" w:type="pct"/>
          </w:tcPr>
          <w:p w14:paraId="36B6AE7C" w14:textId="303BCA93" w:rsidR="00FE3951" w:rsidRPr="00FE3951" w:rsidRDefault="00FE3951" w:rsidP="00FE3951">
            <w:pPr>
              <w:pStyle w:val="Descripcindelartculo"/>
            </w:pPr>
          </w:p>
        </w:tc>
        <w:tc>
          <w:tcPr>
            <w:tcW w:w="2236" w:type="pct"/>
          </w:tcPr>
          <w:p w14:paraId="19508C2A" w14:textId="269B55EA" w:rsidR="00FE3951" w:rsidRPr="00FE3951" w:rsidRDefault="00FE3951" w:rsidP="00FE3951">
            <w:pPr>
              <w:pStyle w:val="Descripcindelartculo"/>
            </w:pPr>
          </w:p>
        </w:tc>
      </w:tr>
      <w:tr w:rsidR="00FE3951" w:rsidRPr="00FE3951" w14:paraId="0FDADF72" w14:textId="77777777" w:rsidTr="0083239D">
        <w:trPr>
          <w:trHeight w:val="288"/>
        </w:trPr>
        <w:tc>
          <w:tcPr>
            <w:tcW w:w="992" w:type="pct"/>
          </w:tcPr>
          <w:p w14:paraId="0D7A1A30" w14:textId="47D663C7" w:rsidR="00FE3951" w:rsidRPr="00FE3951" w:rsidRDefault="00FE3951" w:rsidP="00FE3951">
            <w:pPr>
              <w:pStyle w:val="Descripcindelartculo"/>
            </w:pPr>
          </w:p>
        </w:tc>
        <w:tc>
          <w:tcPr>
            <w:tcW w:w="899" w:type="pct"/>
          </w:tcPr>
          <w:p w14:paraId="204B6920" w14:textId="5F1BC80C" w:rsidR="00FE3951" w:rsidRPr="00FE3951" w:rsidRDefault="00FE3951" w:rsidP="00FE3951">
            <w:pPr>
              <w:pStyle w:val="Descripcindelartculo"/>
            </w:pPr>
          </w:p>
        </w:tc>
        <w:tc>
          <w:tcPr>
            <w:tcW w:w="873" w:type="pct"/>
          </w:tcPr>
          <w:p w14:paraId="080CA142" w14:textId="76636B64" w:rsidR="00FE3951" w:rsidRPr="00FE3951" w:rsidRDefault="00FE3951" w:rsidP="00FE3951">
            <w:pPr>
              <w:pStyle w:val="Descripcindelartculo"/>
            </w:pPr>
          </w:p>
        </w:tc>
        <w:tc>
          <w:tcPr>
            <w:tcW w:w="2236" w:type="pct"/>
          </w:tcPr>
          <w:p w14:paraId="67931008" w14:textId="5B80C71C" w:rsidR="00FE3951" w:rsidRPr="00FE3951" w:rsidRDefault="00FE3951" w:rsidP="00FE3951">
            <w:pPr>
              <w:pStyle w:val="Descripcindelartculo"/>
            </w:pPr>
          </w:p>
        </w:tc>
      </w:tr>
      <w:tr w:rsidR="00FE3951" w:rsidRPr="00FE3951" w14:paraId="7C49FE88" w14:textId="77777777" w:rsidTr="0083239D">
        <w:trPr>
          <w:trHeight w:val="288"/>
        </w:trPr>
        <w:tc>
          <w:tcPr>
            <w:tcW w:w="992" w:type="pct"/>
          </w:tcPr>
          <w:p w14:paraId="5ABAD867" w14:textId="1C92F59C" w:rsidR="00FE3951" w:rsidRPr="00FE3951" w:rsidRDefault="00FE3951" w:rsidP="00FE3951">
            <w:pPr>
              <w:pStyle w:val="Descripcindelartculo"/>
            </w:pPr>
          </w:p>
        </w:tc>
        <w:tc>
          <w:tcPr>
            <w:tcW w:w="899" w:type="pct"/>
          </w:tcPr>
          <w:p w14:paraId="4D0CC5E7" w14:textId="3857D4FE" w:rsidR="00FE3951" w:rsidRPr="00FE3951" w:rsidRDefault="00FE3951" w:rsidP="00FE3951">
            <w:pPr>
              <w:pStyle w:val="Descripcindelartculo"/>
            </w:pPr>
          </w:p>
        </w:tc>
        <w:tc>
          <w:tcPr>
            <w:tcW w:w="873" w:type="pct"/>
          </w:tcPr>
          <w:p w14:paraId="7E110AA0" w14:textId="5B17BA6D" w:rsidR="00FE3951" w:rsidRPr="00FE3951" w:rsidRDefault="00FE3951" w:rsidP="00FE3951">
            <w:pPr>
              <w:pStyle w:val="Descripcindelartculo"/>
            </w:pPr>
          </w:p>
        </w:tc>
        <w:tc>
          <w:tcPr>
            <w:tcW w:w="2236" w:type="pct"/>
          </w:tcPr>
          <w:p w14:paraId="6ED1A8EA" w14:textId="06BEA6F5" w:rsidR="00FE3951" w:rsidRPr="00FE3951" w:rsidRDefault="00FE3951" w:rsidP="00FE3951">
            <w:pPr>
              <w:pStyle w:val="Descripcindelartculo"/>
            </w:pPr>
          </w:p>
        </w:tc>
      </w:tr>
      <w:tr w:rsidR="00FE3951" w:rsidRPr="00FE3951" w14:paraId="0CE510E1" w14:textId="77777777" w:rsidTr="0083239D">
        <w:trPr>
          <w:trHeight w:val="288"/>
        </w:trPr>
        <w:tc>
          <w:tcPr>
            <w:tcW w:w="992" w:type="pct"/>
          </w:tcPr>
          <w:p w14:paraId="3DB6AC68" w14:textId="330A8046" w:rsidR="00FE3951" w:rsidRPr="00FE3951" w:rsidRDefault="00FE3951" w:rsidP="00FE3951">
            <w:pPr>
              <w:pStyle w:val="Descripcindelartculo"/>
            </w:pPr>
          </w:p>
        </w:tc>
        <w:tc>
          <w:tcPr>
            <w:tcW w:w="899" w:type="pct"/>
          </w:tcPr>
          <w:p w14:paraId="2400D525" w14:textId="16C8DE72" w:rsidR="00FE3951" w:rsidRPr="00FE3951" w:rsidRDefault="00FE3951" w:rsidP="00FE3951">
            <w:pPr>
              <w:pStyle w:val="Descripcindelartculo"/>
            </w:pPr>
          </w:p>
        </w:tc>
        <w:tc>
          <w:tcPr>
            <w:tcW w:w="873" w:type="pct"/>
          </w:tcPr>
          <w:p w14:paraId="4EFDAB3B" w14:textId="0B2147B7" w:rsidR="00FE3951" w:rsidRPr="00FE3951" w:rsidRDefault="00FE3951" w:rsidP="00FE3951">
            <w:pPr>
              <w:pStyle w:val="Descripcindelartculo"/>
            </w:pPr>
          </w:p>
        </w:tc>
        <w:tc>
          <w:tcPr>
            <w:tcW w:w="2236" w:type="pct"/>
          </w:tcPr>
          <w:p w14:paraId="749ED883" w14:textId="4CE51346" w:rsidR="00FE3951" w:rsidRPr="00FE3951" w:rsidRDefault="00FE3951" w:rsidP="00FE3951">
            <w:pPr>
              <w:pStyle w:val="Descripcindelartculo"/>
            </w:pPr>
          </w:p>
        </w:tc>
      </w:tr>
    </w:tbl>
    <w:p w14:paraId="06F92AB1" w14:textId="77777777" w:rsidR="00FE3951" w:rsidRPr="00FE3951" w:rsidRDefault="00FE3951" w:rsidP="002C7BE4">
      <w:pPr>
        <w:pStyle w:val="Listaconnmeros"/>
        <w:numPr>
          <w:ilvl w:val="0"/>
          <w:numId w:val="0"/>
        </w:numPr>
      </w:pPr>
    </w:p>
    <w:sectPr w:rsidR="00FE3951" w:rsidRPr="00FE3951" w:rsidSect="00A00F8B">
      <w:headerReference w:type="default" r:id="rId12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8CC3" w14:textId="77777777" w:rsidR="008A7EFA" w:rsidRDefault="008A7EFA" w:rsidP="001E7D29">
      <w:pPr>
        <w:spacing w:after="0" w:line="240" w:lineRule="auto"/>
      </w:pPr>
      <w:r>
        <w:separator/>
      </w:r>
    </w:p>
  </w:endnote>
  <w:endnote w:type="continuationSeparator" w:id="0">
    <w:p w14:paraId="3D09E7D1" w14:textId="77777777" w:rsidR="008A7EFA" w:rsidRDefault="008A7EFA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9FE0B" w14:textId="77777777" w:rsidR="008A7EFA" w:rsidRDefault="008A7EFA" w:rsidP="001E7D29">
      <w:pPr>
        <w:spacing w:after="0" w:line="240" w:lineRule="auto"/>
      </w:pPr>
      <w:r>
        <w:separator/>
      </w:r>
    </w:p>
  </w:footnote>
  <w:footnote w:type="continuationSeparator" w:id="0">
    <w:p w14:paraId="49269AB2" w14:textId="77777777" w:rsidR="008A7EFA" w:rsidRDefault="008A7EFA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D2271" w14:textId="13E2BFCC" w:rsidR="00066754" w:rsidRDefault="00F174EE" w:rsidP="00015440">
    <w:pPr>
      <w:pStyle w:val="Encabezado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D274FEC" wp14:editId="178FFA53">
              <wp:simplePos x="0" y="0"/>
              <wp:positionH relativeFrom="margin">
                <wp:posOffset>-278765</wp:posOffset>
              </wp:positionH>
              <wp:positionV relativeFrom="paragraph">
                <wp:posOffset>-174625</wp:posOffset>
              </wp:positionV>
              <wp:extent cx="2628900" cy="1019175"/>
              <wp:effectExtent l="0" t="0" r="0" b="9525"/>
              <wp:wrapSquare wrapText="bothSides"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1019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6FE6E5" w14:textId="77777777" w:rsidR="00F174EE" w:rsidRPr="00F174EE" w:rsidRDefault="00F174EE" w:rsidP="00F174EE">
                          <w:pPr>
                            <w:pStyle w:val="Listaconnmeros"/>
                            <w:numPr>
                              <w:ilvl w:val="0"/>
                              <w:numId w:val="0"/>
                            </w:numPr>
                            <w:ind w:left="173" w:hanging="173"/>
                            <w:jc w:val="center"/>
                            <w:rPr>
                              <w:rFonts w:ascii="Jokerman" w:hAnsi="Jokerman"/>
                              <w:color w:val="FFFFFF" w:themeColor="background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174EE">
                            <w:rPr>
                              <w:rFonts w:ascii="Jokerman" w:hAnsi="Jokerman"/>
                              <w:color w:val="FFFFFF" w:themeColor="background1"/>
                              <w:sz w:val="96"/>
                              <w:szCs w:val="96"/>
                              <w:lang w:bidi="es-E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Warbug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274FE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-21.95pt;margin-top:-13.75pt;width:207pt;height:8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" filled="f" stroked="f">
              <v:fill o:detectmouseclick="t"/>
              <v:textbox>
                <w:txbxContent>
                  <w:p w14:paraId="6C6FE6E5" w14:textId="77777777" w:rsidR="00F174EE" w:rsidRPr="00F174EE" w:rsidRDefault="00F174EE" w:rsidP="00F174EE">
                    <w:pPr>
                      <w:pStyle w:val="Listaconnmeros"/>
                      <w:numPr>
                        <w:ilvl w:val="0"/>
                        <w:numId w:val="0"/>
                      </w:numPr>
                      <w:ind w:left="173" w:hanging="173"/>
                      <w:jc w:val="center"/>
                      <w:rPr>
                        <w:rFonts w:ascii="Jokerman" w:hAnsi="Jokerman"/>
                        <w:color w:val="FFFFFF" w:themeColor="background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F174EE">
                      <w:rPr>
                        <w:rFonts w:ascii="Jokerman" w:hAnsi="Jokerman"/>
                        <w:color w:val="FFFFFF" w:themeColor="background1"/>
                        <w:sz w:val="96"/>
                        <w:szCs w:val="96"/>
                        <w:lang w:bidi="es-ES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Warbug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A00F8B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549844C" wp14:editId="76C26161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942"/>
              <wp:effectExtent l="0" t="0" r="0" b="0"/>
              <wp:wrapNone/>
              <wp:docPr id="17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942"/>
                        <a:chOff x="0" y="0"/>
                        <a:chExt cx="8005465" cy="12802942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3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5275" y="447675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514350" y="2971800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86425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24550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590925" y="1476375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67500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667125" y="2190750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0400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01C85EE" id="Grupo 3" o:spid="_x0000_s1026" style="position:absolute;margin-left:-73.5pt;margin-top:-140.25pt;width:630.35pt;height:1008.1pt;z-index:-251655168;mso-width-relative:margin" coordsize="80054,12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+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m0UZrQ2kBwBN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1626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2952;top:4476;width:32269;height:2877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5143;top:29718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864;top:106108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245;top:109061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5909;top:14763;width:6547;height:646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66675;top:104584;width:3428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36671;top:21907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70104;top:107537;width:687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>
      <w:rPr>
        <w:noProof/>
        <w:lang w:val="es-ES" w:bidi="es-ES"/>
      </w:rPr>
      <w:t xml:space="preserve"> </w:t>
    </w:r>
  </w:p>
  <w:tbl>
    <w:tblPr>
      <w:tblW w:w="9525" w:type="dxa"/>
      <w:jc w:val="right"/>
      <w:tblLayout w:type="fixed"/>
      <w:tblCellMar>
        <w:left w:w="115" w:type="dxa"/>
        <w:right w:w="115" w:type="dxa"/>
      </w:tblCellMar>
      <w:tblLook w:val="0600" w:firstRow="0" w:lastRow="0" w:firstColumn="0" w:lastColumn="0" w:noHBand="1" w:noVBand="1"/>
    </w:tblPr>
    <w:tblGrid>
      <w:gridCol w:w="5413"/>
      <w:gridCol w:w="432"/>
      <w:gridCol w:w="3680"/>
    </w:tblGrid>
    <w:tr w:rsidR="00900D82" w14:paraId="1454A312" w14:textId="77777777" w:rsidTr="00A00F8B">
      <w:trPr>
        <w:trHeight w:val="350"/>
        <w:jc w:val="right"/>
      </w:trPr>
      <w:tc>
        <w:tcPr>
          <w:tcW w:w="5413" w:type="dxa"/>
          <w:vMerge w:val="restart"/>
        </w:tcPr>
        <w:p w14:paraId="665F02BE" w14:textId="41988994" w:rsidR="00900D82" w:rsidRPr="00B63E8A" w:rsidRDefault="00900D82" w:rsidP="00900D82">
          <w:pPr>
            <w:pStyle w:val="Encabezado"/>
            <w:rPr>
              <w:noProof/>
            </w:rPr>
          </w:pPr>
        </w:p>
      </w:tc>
      <w:tc>
        <w:tcPr>
          <w:tcW w:w="432" w:type="dxa"/>
          <w:vAlign w:val="bottom"/>
        </w:tcPr>
        <w:p w14:paraId="65F92DFB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083D8E0F" wp14:editId="3C7F7C30">
                <wp:extent cx="137160" cy="137160"/>
                <wp:effectExtent l="0" t="0" r="0" b="0"/>
                <wp:docPr id="8" name="Gráfico 10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365D2CC" w14:textId="3BDD1029" w:rsidR="00900D82" w:rsidRPr="00F174EE" w:rsidRDefault="00F174EE" w:rsidP="00015440">
          <w:pPr>
            <w:pStyle w:val="Encabezado"/>
            <w:rPr>
              <w:sz w:val="36"/>
              <w:szCs w:val="48"/>
              <w:lang w:val="es-ES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Medio: </w:t>
          </w:r>
          <w:proofErr w:type="spellStart"/>
          <w:r w:rsidRPr="00F174EE">
            <w:rPr>
              <w:b w:val="0"/>
              <w:bCs/>
              <w:sz w:val="36"/>
              <w:szCs w:val="48"/>
              <w:lang w:val="es-ES" w:bidi="es-ES"/>
            </w:rPr>
            <w:t>meet</w:t>
          </w:r>
          <w:proofErr w:type="spellEnd"/>
        </w:p>
      </w:tc>
    </w:tr>
    <w:tr w:rsidR="00900D82" w14:paraId="483D9E19" w14:textId="77777777" w:rsidTr="00A00F8B">
      <w:trPr>
        <w:trHeight w:val="350"/>
        <w:jc w:val="right"/>
      </w:trPr>
      <w:tc>
        <w:tcPr>
          <w:tcW w:w="5413" w:type="dxa"/>
          <w:vMerge/>
        </w:tcPr>
        <w:p w14:paraId="0E009D8B" w14:textId="77777777" w:rsidR="00900D82" w:rsidRPr="007B4C30" w:rsidRDefault="00900D82" w:rsidP="00015440">
          <w:pPr>
            <w:pStyle w:val="Encabezado"/>
            <w:jc w:val="center"/>
            <w:rPr>
              <w:noProof/>
              <w:lang w:val="es-ES"/>
            </w:rPr>
          </w:pPr>
        </w:p>
      </w:tc>
      <w:tc>
        <w:tcPr>
          <w:tcW w:w="432" w:type="dxa"/>
          <w:vAlign w:val="bottom"/>
        </w:tcPr>
        <w:p w14:paraId="48A89338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01CC13C2" wp14:editId="0D1EB68C">
                <wp:extent cx="137160" cy="137160"/>
                <wp:effectExtent l="0" t="0" r="0" b="0"/>
                <wp:docPr id="14" name="Gráfico 12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0624AE41" w14:textId="25F46E85" w:rsidR="00900D82" w:rsidRPr="00F174EE" w:rsidRDefault="00900D82" w:rsidP="00015440">
          <w:pPr>
            <w:pStyle w:val="Encabezado"/>
            <w:rPr>
              <w:sz w:val="36"/>
              <w:szCs w:val="48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Fecha: </w:t>
          </w:r>
          <w:r w:rsidR="00F174EE" w:rsidRPr="00F174EE">
            <w:rPr>
              <w:sz w:val="36"/>
              <w:szCs w:val="48"/>
            </w:rPr>
            <w:t>10/08/2022</w:t>
          </w:r>
        </w:p>
      </w:tc>
    </w:tr>
    <w:tr w:rsidR="00900D82" w14:paraId="63E1E524" w14:textId="77777777" w:rsidTr="00A00F8B">
      <w:trPr>
        <w:trHeight w:val="350"/>
        <w:jc w:val="right"/>
      </w:trPr>
      <w:tc>
        <w:tcPr>
          <w:tcW w:w="5413" w:type="dxa"/>
          <w:vMerge/>
        </w:tcPr>
        <w:p w14:paraId="7EE6FE8B" w14:textId="77777777" w:rsidR="00900D82" w:rsidRPr="00B63E8A" w:rsidRDefault="00900D82" w:rsidP="00015440">
          <w:pPr>
            <w:pStyle w:val="Encabezado"/>
            <w:jc w:val="center"/>
            <w:rPr>
              <w:noProof/>
            </w:rPr>
          </w:pPr>
        </w:p>
      </w:tc>
      <w:tc>
        <w:tcPr>
          <w:tcW w:w="432" w:type="dxa"/>
          <w:vAlign w:val="bottom"/>
        </w:tcPr>
        <w:p w14:paraId="7EC0160D" w14:textId="77777777" w:rsidR="00900D82" w:rsidRPr="00F174EE" w:rsidRDefault="00900D82" w:rsidP="00015440">
          <w:pPr>
            <w:pStyle w:val="Encabezado"/>
            <w:jc w:val="center"/>
            <w:rPr>
              <w:sz w:val="36"/>
              <w:szCs w:val="48"/>
            </w:rPr>
          </w:pPr>
          <w:r w:rsidRPr="00F174EE">
            <w:rPr>
              <w:noProof/>
              <w:sz w:val="36"/>
              <w:szCs w:val="48"/>
              <w:lang w:val="es-ES" w:bidi="es-ES"/>
            </w:rPr>
            <w:drawing>
              <wp:inline distT="0" distB="0" distL="0" distR="0" wp14:anchorId="6E4DCDC2" wp14:editId="39DB8573">
                <wp:extent cx="137160" cy="137160"/>
                <wp:effectExtent l="0" t="0" r="0" b="0"/>
                <wp:docPr id="16" name="Gráfico 13" descr="Cronómet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A1ADECB" w14:textId="7AAD45DA" w:rsidR="00900D82" w:rsidRPr="00F174EE" w:rsidRDefault="00900D82" w:rsidP="00015440">
          <w:pPr>
            <w:pStyle w:val="Encabezado"/>
            <w:rPr>
              <w:sz w:val="36"/>
              <w:szCs w:val="48"/>
            </w:rPr>
          </w:pPr>
          <w:r w:rsidRPr="00F174EE">
            <w:rPr>
              <w:sz w:val="36"/>
              <w:szCs w:val="48"/>
              <w:lang w:val="es-ES" w:bidi="es-ES"/>
            </w:rPr>
            <w:t xml:space="preserve">Hora: </w:t>
          </w:r>
          <w:r w:rsidR="00F174EE" w:rsidRPr="00F174EE">
            <w:rPr>
              <w:sz w:val="36"/>
              <w:szCs w:val="48"/>
            </w:rPr>
            <w:t>9:00 pm</w:t>
          </w:r>
        </w:p>
      </w:tc>
    </w:tr>
  </w:tbl>
  <w:p w14:paraId="6C207649" w14:textId="1A746CB9" w:rsidR="002E4F42" w:rsidRDefault="002E4F42" w:rsidP="000154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0E608CA"/>
    <w:lvl w:ilvl="0">
      <w:start w:val="1"/>
      <w:numFmt w:val="upperRoman"/>
      <w:pStyle w:val="Listaconnmeros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7A4667B8"/>
    <w:lvl w:ilvl="0">
      <w:start w:val="1"/>
      <w:numFmt w:val="decimal"/>
      <w:pStyle w:val="Listaconnmeros"/>
      <w:lvlText w:val="%1."/>
      <w:lvlJc w:val="left"/>
      <w:rPr>
        <w:rFonts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4E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7D29"/>
    <w:rsid w:val="002404F5"/>
    <w:rsid w:val="00270D66"/>
    <w:rsid w:val="00275260"/>
    <w:rsid w:val="00276FA1"/>
    <w:rsid w:val="00285B87"/>
    <w:rsid w:val="00291B4A"/>
    <w:rsid w:val="002C3D7E"/>
    <w:rsid w:val="002C7BE4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62B4D"/>
    <w:rsid w:val="004724BD"/>
    <w:rsid w:val="00477352"/>
    <w:rsid w:val="0048124E"/>
    <w:rsid w:val="00491C23"/>
    <w:rsid w:val="004B5C09"/>
    <w:rsid w:val="004E227E"/>
    <w:rsid w:val="00500DD1"/>
    <w:rsid w:val="00511B57"/>
    <w:rsid w:val="005141BF"/>
    <w:rsid w:val="00521AE3"/>
    <w:rsid w:val="00535B54"/>
    <w:rsid w:val="00554276"/>
    <w:rsid w:val="00564D17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C5764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B4C30"/>
    <w:rsid w:val="007D5836"/>
    <w:rsid w:val="007F34A4"/>
    <w:rsid w:val="0081077D"/>
    <w:rsid w:val="00815563"/>
    <w:rsid w:val="008240DA"/>
    <w:rsid w:val="0083239D"/>
    <w:rsid w:val="008429E5"/>
    <w:rsid w:val="00863E6E"/>
    <w:rsid w:val="00867EA4"/>
    <w:rsid w:val="00880C14"/>
    <w:rsid w:val="00897D88"/>
    <w:rsid w:val="008A0319"/>
    <w:rsid w:val="008A7EFA"/>
    <w:rsid w:val="008D43E9"/>
    <w:rsid w:val="008E3C0E"/>
    <w:rsid w:val="008E421A"/>
    <w:rsid w:val="008E476B"/>
    <w:rsid w:val="008F0F63"/>
    <w:rsid w:val="00900D82"/>
    <w:rsid w:val="00922A60"/>
    <w:rsid w:val="00927C63"/>
    <w:rsid w:val="00932F50"/>
    <w:rsid w:val="0094637B"/>
    <w:rsid w:val="00955A78"/>
    <w:rsid w:val="009921B8"/>
    <w:rsid w:val="009A6621"/>
    <w:rsid w:val="009D4984"/>
    <w:rsid w:val="009D6901"/>
    <w:rsid w:val="009F4E19"/>
    <w:rsid w:val="00A00F8B"/>
    <w:rsid w:val="00A07662"/>
    <w:rsid w:val="00A21B71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A702D"/>
    <w:rsid w:val="00AB6FD7"/>
    <w:rsid w:val="00AE1F88"/>
    <w:rsid w:val="00AE361F"/>
    <w:rsid w:val="00AE5370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53F9"/>
    <w:rsid w:val="00B87125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E01D4"/>
    <w:rsid w:val="00DF2868"/>
    <w:rsid w:val="00DF7B22"/>
    <w:rsid w:val="00E557A0"/>
    <w:rsid w:val="00E70676"/>
    <w:rsid w:val="00EF6435"/>
    <w:rsid w:val="00F10F6B"/>
    <w:rsid w:val="00F174EE"/>
    <w:rsid w:val="00F23697"/>
    <w:rsid w:val="00F36BB7"/>
    <w:rsid w:val="00F87EAA"/>
    <w:rsid w:val="00F92B25"/>
    <w:rsid w:val="00FA7DB4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78E38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F42"/>
  </w:style>
  <w:style w:type="paragraph" w:styleId="Ttulo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Textodelmarcadordeposicin">
    <w:name w:val="Placeholder Text"/>
    <w:basedOn w:val="Fuentedeprrafopredeter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4230D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30D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30D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30D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30D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230D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230D9"/>
    <w:rPr>
      <w:rFonts w:ascii="Times New Roman" w:hAnsi="Times New Roman" w:cs="Times New Roman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4230D9"/>
  </w:style>
  <w:style w:type="paragraph" w:styleId="TD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4230D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230D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230D9"/>
    <w:rPr>
      <w:rFonts w:ascii="Times New Roman" w:hAnsi="Times New Roman" w:cs="Times New Roman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230D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230D9"/>
    <w:rPr>
      <w:rFonts w:ascii="Times New Roman" w:hAnsi="Times New Roman" w:cs="Times New Roman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230D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230D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0D9"/>
    <w:rPr>
      <w:rFonts w:ascii="Times New Roman" w:hAnsi="Times New Roman" w:cs="Times New Roman"/>
    </w:rPr>
  </w:style>
  <w:style w:type="character" w:styleId="Refdenotaalpie">
    <w:name w:val="footnote reference"/>
    <w:basedOn w:val="Fuentedeprrafopredeter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462B4D"/>
    <w:pPr>
      <w:spacing w:after="0" w:line="240" w:lineRule="auto"/>
      <w:ind w:left="0"/>
    </w:pPr>
    <w:rPr>
      <w:rFonts w:cs="Calibri"/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462B4D"/>
    <w:rPr>
      <w:rFonts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230D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230D9"/>
    <w:rPr>
      <w:rFonts w:ascii="Times New Roman" w:hAnsi="Times New Roman" w:cs="Times New Roman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230D9"/>
  </w:style>
  <w:style w:type="character" w:customStyle="1" w:styleId="SaludoCar">
    <w:name w:val="Saludo Car"/>
    <w:basedOn w:val="Fuentedeprrafopredeter"/>
    <w:link w:val="Saludo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"/>
    <w:link w:val="FirmaC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Hipervnculointeligente">
    <w:name w:val="Smart Hyperlink"/>
    <w:basedOn w:val="Fuentedeprrafopredeter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4230D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4230D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230D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230D9"/>
    <w:rPr>
      <w:rFonts w:ascii="Times New Roman" w:hAnsi="Times New Roman" w:cs="Times New Roman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230D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230D9"/>
    <w:rPr>
      <w:rFonts w:ascii="Times New Roman" w:hAnsi="Times New Roman" w:cs="Times New Roman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230D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230D9"/>
    <w:rPr>
      <w:rFonts w:ascii="Times New Roman" w:hAnsi="Times New Roman" w:cs="Times New Roman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230D9"/>
    <w:rPr>
      <w:rFonts w:ascii="Times New Roman" w:hAnsi="Times New Roman" w:cs="Times New Roman"/>
    </w:rPr>
  </w:style>
  <w:style w:type="paragraph" w:styleId="Cierre">
    <w:name w:val="Closing"/>
    <w:basedOn w:val="Normal"/>
    <w:link w:val="CierreC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230D9"/>
    <w:rPr>
      <w:rFonts w:ascii="Times New Roman" w:hAnsi="Times New Roman" w:cs="Times New Roman"/>
    </w:rPr>
  </w:style>
  <w:style w:type="table" w:styleId="Cuadrculavistosa">
    <w:name w:val="Colorful Grid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230D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230D9"/>
    <w:rPr>
      <w:rFonts w:ascii="Times New Roman" w:hAnsi="Times New Roman" w:cs="Times New Roman"/>
    </w:rPr>
  </w:style>
  <w:style w:type="table" w:styleId="Tablaconcuadrcula1clara">
    <w:name w:val="Grid Table 1 Light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4230D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4230D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4230D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4230D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4230D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4230D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Sangra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C47362"/>
    <w:rPr>
      <w:rFonts w:ascii="Times New Roman" w:hAnsi="Times New Roman"/>
    </w:rPr>
  </w:style>
  <w:style w:type="paragraph" w:customStyle="1" w:styleId="Asistentes">
    <w:name w:val="Asistent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Descripcindelartculo">
    <w:name w:val="Descripción del artículo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URICIO\AppData\Roaming\Microsoft\Templates\Actas%20de%20reuni&#243;n%20de%20conjunto%20rosa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933C27-C823-441C-B667-4B4FB89D0A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755C54-A38F-4DB8-A5CD-37AC4DB76C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77CCF6-58D1-4659-9C51-ACFFEE8E4C2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66D9FE10-3376-4D48-8D91-6E445E1B97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Actas de reunión de conjunto rosa.dotx</Template>
  <TotalTime>0</TotalTime>
  <Pages>3</Pages>
  <Words>329</Words>
  <Characters>1814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2022-08-11T15:02:00Z</dcterms:created>
  <dcterms:modified xsi:type="dcterms:W3CDTF">2022-08-11T15:31:00Z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